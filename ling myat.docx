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DB6D412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0015EF33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7B0E9F7" wp14:editId="090C942E">
                      <wp:extent cx="1992630" cy="2465070"/>
                      <wp:effectExtent l="19050" t="19050" r="45720" b="3048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2630" cy="246507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686054D" id="Oval 2" o:spid="_x0000_s1026" alt="Title: Professional Headshot of Man" style="width:156.9pt;height:19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X&#10;aW5kb3dzIFBob3RvIEVkaXRvciAxMC4wLjEwMDExLjE2Mzg0AFdpbmRvd3MgUGhvdG8gRWRpdG9y&#10;IDEwLjAuMTAwMTEuMTYzODQAMjAyMjoxMDoyMCAxMDoyMjowMgAACJADAAIAAAAUAAARTJAEAAIA&#10;AAAUAAARYJIIAAQAAAABAAAAAJKGAAIAAAAUAAARdJKRAAIAAAADMDAAAJKSAAIAAAADMDAAAKAB&#10;AAMAAAABAAEAAOocAAcAAAgMAAAJQA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4bXA9&#10;Imh0dHA6Ly9ucy5hZG9iZS5jb20veGFwLzEuMC8iPjx4bXA6Q3JlYXRvclRvb2w+V2luZG93cyBQ&#10;aG90byBFZGl0b3IgMTAuMC4xMDAxMS4xNjM4NDwveG1wOkNyZWF0b3JUb29sPjx4bXA6Q3JlYXRl&#10;RGF0ZT4yMDIyLTA4LTA0VDE2OjQ1OjI4PC94bXA6Q3JlYXRlRGF0ZT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8P3hwYWNrZXQgZW5kPSd3Jz8+/9sAQwADAgIDAgIDAwMDBAMDBAUIBQUEBAUKBwcGCAwKDAwL&#10;CgsLDQ4SEA0OEQ4LCxAWEBETFBUVFQwPFxgWFBgSFBUU/9sAQwEDBAQFBAUJBQUJFA0LDRQUFBQU&#10;FBQUFBQUFBQUFBQUFBQUFBQUFBQUFBQUFBQUFBQUFBQUFBQUFBQUFBQUFBQU/8AAEQgF6AQ3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486222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8D9664D" w14:textId="77777777" w:rsidR="00467D72" w:rsidRDefault="00467D72" w:rsidP="001B2ABD">
            <w:pPr>
              <w:pStyle w:val="Title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 xml:space="preserve">ling myat </w:t>
            </w:r>
          </w:p>
          <w:p w14:paraId="17364C33" w14:textId="77777777" w:rsidR="001B2ABD" w:rsidRPr="00467D72" w:rsidRDefault="00467D72" w:rsidP="001B2ABD">
            <w:pPr>
              <w:pStyle w:val="Title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aung</w:t>
            </w:r>
          </w:p>
          <w:p w14:paraId="19160B29" w14:textId="77777777" w:rsidR="001B2ABD" w:rsidRDefault="00467D72" w:rsidP="001B2ABD">
            <w:pPr>
              <w:pStyle w:val="Subtitle"/>
            </w:pPr>
            <w:r>
              <w:rPr>
                <w:spacing w:val="0"/>
                <w:w w:val="100"/>
              </w:rPr>
              <w:t>Junior Web Dev</w:t>
            </w:r>
          </w:p>
        </w:tc>
      </w:tr>
      <w:tr w:rsidR="001B2ABD" w14:paraId="13F8B600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5D305A12697F43A8900C1914FA809218"/>
              </w:placeholder>
              <w:temporary/>
              <w:showingPlcHdr/>
              <w15:appearance w15:val="hidden"/>
            </w:sdtPr>
            <w:sdtContent>
              <w:p w14:paraId="69F2AEDF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E2B966D" w14:textId="77777777" w:rsidR="00036450" w:rsidRDefault="00467D72" w:rsidP="00467D72">
            <w:r>
              <w:t xml:space="preserve">I am trying to become a junior </w:t>
            </w:r>
            <w:proofErr w:type="spellStart"/>
            <w:proofErr w:type="gramStart"/>
            <w:r>
              <w:t>developer.I</w:t>
            </w:r>
            <w:proofErr w:type="spellEnd"/>
            <w:proofErr w:type="gramEnd"/>
            <w:r>
              <w:t xml:space="preserve"> can work in Yangon and Mandalay(Myanmar).I am more interested in backend field especially Laravel.</w:t>
            </w:r>
            <w:r w:rsidRPr="00467D72">
              <w:rPr>
                <w:rFonts w:ascii="Poppins" w:hAnsi="Poppins" w:cs="Poppins"/>
                <w:color w:val="504E70"/>
                <w:sz w:val="30"/>
                <w:szCs w:val="30"/>
                <w:shd w:val="clear" w:color="auto" w:fill="F2F2FC"/>
              </w:rPr>
              <w:t xml:space="preserve"> </w:t>
            </w:r>
            <w:r w:rsidRPr="00467D72">
              <w:t xml:space="preserve">I </w:t>
            </w:r>
            <w:proofErr w:type="spellStart"/>
            <w:r w:rsidRPr="00467D72">
              <w:t>usualy</w:t>
            </w:r>
            <w:proofErr w:type="spellEnd"/>
            <w:r w:rsidRPr="00467D72">
              <w:t xml:space="preserve"> craft front-end with HTML, CSS, Bootstrap, pure JavaScript, jQuery; and I build back-end using PHP/Laravel &amp; </w:t>
            </w:r>
            <w:proofErr w:type="spellStart"/>
            <w:r w:rsidRPr="00467D72">
              <w:t>MySql</w:t>
            </w:r>
            <w:proofErr w:type="spellEnd"/>
            <w:r w:rsidRPr="00467D72">
              <w:t>.</w:t>
            </w:r>
            <w:r w:rsidRPr="00467D72">
              <w:br/>
              <w:t xml:space="preserve">Now I am learning </w:t>
            </w:r>
            <w:proofErr w:type="spellStart"/>
            <w:r w:rsidRPr="00467D72">
              <w:t>Vuejs</w:t>
            </w:r>
            <w:proofErr w:type="spellEnd"/>
            <w:r w:rsidRPr="00467D72">
              <w:t xml:space="preserve"> to improve my front-end </w:t>
            </w:r>
            <w:proofErr w:type="spellStart"/>
            <w:r w:rsidRPr="00467D72">
              <w:t>deveploment</w:t>
            </w:r>
            <w:proofErr w:type="spellEnd"/>
            <w:r w:rsidRPr="00467D72">
              <w:t>.</w:t>
            </w:r>
          </w:p>
          <w:p w14:paraId="09369F47" w14:textId="77777777" w:rsidR="00036450" w:rsidRDefault="00036450" w:rsidP="00036450"/>
          <w:sdt>
            <w:sdtPr>
              <w:id w:val="-1954003311"/>
              <w:placeholder>
                <w:docPart w:val="A4B8E17C94E548E7B4390B18EE234A1A"/>
              </w:placeholder>
              <w:temporary/>
              <w:showingPlcHdr/>
              <w15:appearance w15:val="hidden"/>
            </w:sdtPr>
            <w:sdtContent>
              <w:p w14:paraId="0F892BCE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5866DFD2CC8945E087002FEEB895E81C"/>
              </w:placeholder>
              <w:temporary/>
              <w:showingPlcHdr/>
              <w15:appearance w15:val="hidden"/>
            </w:sdtPr>
            <w:sdtContent>
              <w:p w14:paraId="1C623C7A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7FB6E876" w14:textId="77777777" w:rsidR="004D3011" w:rsidRDefault="00086067" w:rsidP="004D3011">
            <w:r>
              <w:t>+959 459 192 583</w:t>
            </w:r>
          </w:p>
          <w:p w14:paraId="2700F666" w14:textId="77777777" w:rsidR="004D3011" w:rsidRPr="004D3011" w:rsidRDefault="004D3011" w:rsidP="004D3011"/>
          <w:sdt>
            <w:sdtPr>
              <w:id w:val="67859272"/>
              <w:placeholder>
                <w:docPart w:val="4F878B09D7B349758E3CF74A513302A6"/>
              </w:placeholder>
              <w:temporary/>
              <w:showingPlcHdr/>
              <w15:appearance w15:val="hidden"/>
            </w:sdtPr>
            <w:sdtContent>
              <w:p w14:paraId="6AF96086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7BF8DABB" w14:textId="77777777" w:rsidR="004D3011" w:rsidRDefault="00086067" w:rsidP="004D3011">
            <w:r w:rsidRPr="00086067">
              <w:t>organicserenespecialist.lingaung.repl.co/</w:t>
            </w:r>
          </w:p>
          <w:p w14:paraId="14EC2110" w14:textId="77777777" w:rsidR="00873B1A" w:rsidRDefault="00873B1A" w:rsidP="004D3011"/>
          <w:p w14:paraId="41BD104B" w14:textId="77777777" w:rsidR="00873B1A" w:rsidRDefault="00873B1A" w:rsidP="004D3011">
            <w:r>
              <w:t>GitHub:</w:t>
            </w:r>
          </w:p>
          <w:p w14:paraId="0D26F0E7" w14:textId="77777777" w:rsidR="00A86472" w:rsidRDefault="00A86472" w:rsidP="004D3011">
            <w:r w:rsidRPr="00A86472">
              <w:t>https://github.com/LingMyat</w:t>
            </w:r>
          </w:p>
          <w:p w14:paraId="29F497B9" w14:textId="77777777" w:rsidR="004D3011" w:rsidRDefault="004D3011" w:rsidP="004D3011"/>
          <w:sdt>
            <w:sdtPr>
              <w:id w:val="-240260293"/>
              <w:placeholder>
                <w:docPart w:val="39A4C7B9285240E68ECCBB84E4E7A034"/>
              </w:placeholder>
              <w:temporary/>
              <w:showingPlcHdr/>
              <w15:appearance w15:val="hidden"/>
            </w:sdtPr>
            <w:sdtContent>
              <w:p w14:paraId="276D6AD3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2BA7F998" w14:textId="77777777" w:rsidR="00036450" w:rsidRPr="00E4381A" w:rsidRDefault="00086067" w:rsidP="004D3011">
            <w:pPr>
              <w:rPr>
                <w:rStyle w:val="Hyperlink"/>
              </w:rPr>
            </w:pPr>
            <w:r>
              <w:t>lingmyataung@outlook.com</w:t>
            </w:r>
          </w:p>
          <w:sdt>
            <w:sdtPr>
              <w:id w:val="-1444214663"/>
              <w:placeholder>
                <w:docPart w:val="4C46308907344E8BA3C65B5803113482"/>
              </w:placeholder>
              <w:temporary/>
              <w:showingPlcHdr/>
              <w15:appearance w15:val="hidden"/>
            </w:sdtPr>
            <w:sdtContent>
              <w:p w14:paraId="661F06FF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F5C491D" w14:textId="77777777" w:rsidR="004D3011" w:rsidRDefault="00086067" w:rsidP="004D3011">
            <w:r>
              <w:t>Crafting Website</w:t>
            </w:r>
          </w:p>
          <w:p w14:paraId="226DCDA1" w14:textId="77777777" w:rsidR="004D3011" w:rsidRDefault="00086067" w:rsidP="004D3011">
            <w:r>
              <w:t>Developing web</w:t>
            </w:r>
          </w:p>
          <w:p w14:paraId="69766923" w14:textId="77777777" w:rsidR="004D3011" w:rsidRDefault="00086067" w:rsidP="004D3011">
            <w:r>
              <w:t>Reading Book</w:t>
            </w:r>
          </w:p>
          <w:p w14:paraId="7EAC40C6" w14:textId="77777777" w:rsidR="004D3011" w:rsidRPr="004D3011" w:rsidRDefault="00086067" w:rsidP="004D3011">
            <w:r>
              <w:t>Playing Guitar</w:t>
            </w:r>
          </w:p>
        </w:tc>
        <w:tc>
          <w:tcPr>
            <w:tcW w:w="720" w:type="dxa"/>
          </w:tcPr>
          <w:p w14:paraId="313DDCB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D584EA5A7CE45D7A91E902F7E167A90"/>
              </w:placeholder>
              <w:temporary/>
              <w:showingPlcHdr/>
              <w15:appearance w15:val="hidden"/>
            </w:sdtPr>
            <w:sdtContent>
              <w:p w14:paraId="2D4880BE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17FB7F6" w14:textId="77777777" w:rsidR="006125D0" w:rsidRPr="006125D0" w:rsidRDefault="00086067" w:rsidP="00086067">
            <w:pPr>
              <w:rPr>
                <w:b/>
                <w:bCs/>
              </w:rPr>
            </w:pPr>
            <w:r>
              <w:t>[</w:t>
            </w:r>
            <w:r w:rsidRPr="006125D0">
              <w:rPr>
                <w:b/>
                <w:bCs/>
              </w:rPr>
              <w:t>PCH-private school]</w:t>
            </w:r>
          </w:p>
          <w:p w14:paraId="2BC14863" w14:textId="77777777" w:rsidR="00036450" w:rsidRDefault="00086067" w:rsidP="00036450">
            <w:r w:rsidRPr="00086067">
              <w:t xml:space="preserve">The </w:t>
            </w:r>
            <w:proofErr w:type="spellStart"/>
            <w:r w:rsidRPr="00086067">
              <w:t>heighest</w:t>
            </w:r>
            <w:proofErr w:type="spellEnd"/>
            <w:r w:rsidRPr="00086067">
              <w:t xml:space="preserve"> university that I attended was first </w:t>
            </w:r>
            <w:proofErr w:type="spellStart"/>
            <w:proofErr w:type="gramStart"/>
            <w:r w:rsidRPr="00086067">
              <w:t>year,Computer</w:t>
            </w:r>
            <w:proofErr w:type="spellEnd"/>
            <w:proofErr w:type="gramEnd"/>
            <w:r w:rsidRPr="00086067">
              <w:t xml:space="preserve"> University. I have been </w:t>
            </w:r>
            <w:proofErr w:type="gramStart"/>
            <w:r w:rsidRPr="00086067">
              <w:t>stop</w:t>
            </w:r>
            <w:proofErr w:type="gramEnd"/>
            <w:r w:rsidRPr="00086067">
              <w:t xml:space="preserve"> my education in first year of university for Civil Disobedience Moment and my country conditions.</w:t>
            </w:r>
          </w:p>
          <w:p w14:paraId="3102C6A6" w14:textId="77777777" w:rsidR="006125D0" w:rsidRDefault="006125D0" w:rsidP="00036450"/>
          <w:p w14:paraId="528B891F" w14:textId="77777777" w:rsidR="00036450" w:rsidRPr="00B359E4" w:rsidRDefault="00086067" w:rsidP="00B359E4">
            <w:pPr>
              <w:pStyle w:val="Heading4"/>
            </w:pPr>
            <w:r>
              <w:t>[HTML/CSS/JS</w:t>
            </w:r>
            <w:r w:rsidR="006125D0">
              <w:t>/jQuery/PHP/Laravel</w:t>
            </w:r>
            <w:r>
              <w:t>]</w:t>
            </w:r>
          </w:p>
          <w:p w14:paraId="4E185AA7" w14:textId="77777777" w:rsidR="00036450" w:rsidRDefault="006125D0" w:rsidP="00B359E4">
            <w:pPr>
              <w:pStyle w:val="Date"/>
            </w:pPr>
            <w:r>
              <w:t xml:space="preserve">I studied </w:t>
            </w:r>
            <w:proofErr w:type="spellStart"/>
            <w:r w:rsidRPr="006125D0">
              <w:t>Studided</w:t>
            </w:r>
            <w:proofErr w:type="spellEnd"/>
            <w:r w:rsidRPr="006125D0">
              <w:t xml:space="preserve"> HTML/CSS/JavaScript at BMPS Education Center/Code-Lab/</w:t>
            </w:r>
            <w:proofErr w:type="spellStart"/>
            <w:r w:rsidRPr="006125D0">
              <w:t>MSquare</w:t>
            </w:r>
            <w:proofErr w:type="spellEnd"/>
            <w:r w:rsidRPr="006125D0">
              <w:t xml:space="preserve"> Programming</w:t>
            </w:r>
            <w:r>
              <w:t xml:space="preserve"> and </w:t>
            </w:r>
            <w:proofErr w:type="spellStart"/>
            <w:r w:rsidRPr="006125D0">
              <w:t>Studided</w:t>
            </w:r>
            <w:proofErr w:type="spellEnd"/>
            <w:r w:rsidRPr="006125D0">
              <w:t xml:space="preserve"> FWD/ Extensive PHP/ </w:t>
            </w:r>
            <w:proofErr w:type="gramStart"/>
            <w:r w:rsidRPr="006125D0">
              <w:t>Laravel(</w:t>
            </w:r>
            <w:proofErr w:type="gramEnd"/>
            <w:r w:rsidRPr="006125D0">
              <w:t>Specialized) Web Development at A Programmer and PHP/ Laravel courses at Code-Lab.</w:t>
            </w:r>
          </w:p>
          <w:sdt>
            <w:sdtPr>
              <w:id w:val="1001553383"/>
              <w:placeholder>
                <w:docPart w:val="BB9434D74E204A929BE98BC89092534A"/>
              </w:placeholder>
              <w:temporary/>
              <w:showingPlcHdr/>
              <w15:appearance w15:val="hidden"/>
            </w:sdtPr>
            <w:sdtContent>
              <w:p w14:paraId="175AA431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B59B862" w14:textId="77777777" w:rsidR="00036450" w:rsidRPr="006125D0" w:rsidRDefault="006125D0" w:rsidP="006125D0">
            <w:pPr>
              <w:pStyle w:val="Heading4"/>
              <w:rPr>
                <w:bCs/>
              </w:rPr>
            </w:pPr>
            <w:r>
              <w:t>[Web Development]</w:t>
            </w:r>
            <w:r w:rsidR="00036450">
              <w:t xml:space="preserve"> </w:t>
            </w:r>
            <w:r w:rsidR="00036450" w:rsidRPr="00036450">
              <w:t xml:space="preserve"> </w:t>
            </w:r>
          </w:p>
          <w:p w14:paraId="0C032D25" w14:textId="77777777" w:rsidR="004D3011" w:rsidRDefault="006125D0" w:rsidP="00036450">
            <w:r w:rsidRPr="006125D0">
              <w:t xml:space="preserve">I </w:t>
            </w:r>
            <w:proofErr w:type="spellStart"/>
            <w:r w:rsidRPr="006125D0">
              <w:t>have'nt</w:t>
            </w:r>
            <w:proofErr w:type="spellEnd"/>
            <w:r w:rsidRPr="006125D0">
              <w:t xml:space="preserve"> have experience on job yet. I am finding junior </w:t>
            </w:r>
            <w:proofErr w:type="spellStart"/>
            <w:r w:rsidRPr="006125D0">
              <w:t>laravel</w:t>
            </w:r>
            <w:proofErr w:type="spellEnd"/>
            <w:r w:rsidRPr="006125D0">
              <w:t xml:space="preserve"> developer job. And I am finding clients who hire me. I am sure that I am ready to build awesome websites.</w:t>
            </w:r>
            <w:r w:rsidR="00036450" w:rsidRPr="00036450">
              <w:t xml:space="preserve"> </w:t>
            </w:r>
          </w:p>
          <w:p w14:paraId="70E797FD" w14:textId="77777777" w:rsidR="006125D0" w:rsidRDefault="006125D0" w:rsidP="00036450"/>
          <w:p w14:paraId="7FBEC3E9" w14:textId="77777777" w:rsidR="004D3011" w:rsidRPr="004D3011" w:rsidRDefault="004D3011" w:rsidP="00B359E4">
            <w:pPr>
              <w:pStyle w:val="Heading4"/>
              <w:rPr>
                <w:bCs/>
              </w:rPr>
            </w:pPr>
            <w:r w:rsidRPr="004D3011">
              <w:t xml:space="preserve"> </w:t>
            </w:r>
            <w:r w:rsidR="006125D0">
              <w:t>[Seller]</w:t>
            </w:r>
          </w:p>
          <w:p w14:paraId="546EBD5A" w14:textId="77777777" w:rsidR="004D3011" w:rsidRPr="006125D0" w:rsidRDefault="006125D0" w:rsidP="006125D0">
            <w:r>
              <w:t>I did this job at point mini convenient store at Pakokku.</w:t>
            </w:r>
          </w:p>
          <w:p w14:paraId="3762FB57" w14:textId="77777777" w:rsidR="004D3011" w:rsidRDefault="004D3011" w:rsidP="00036450"/>
          <w:sdt>
            <w:sdtPr>
              <w:id w:val="1669594239"/>
              <w:placeholder>
                <w:docPart w:val="494A70B04A1C45ED83D4FDAA3944324C"/>
              </w:placeholder>
              <w:temporary/>
              <w:showingPlcHdr/>
              <w15:appearance w15:val="hidden"/>
            </w:sdtPr>
            <w:sdtContent>
              <w:p w14:paraId="6B5103AE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E072A91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29D6E52" wp14:editId="2C9E0FD0">
                  <wp:extent cx="3878580" cy="1417320"/>
                  <wp:effectExtent l="0" t="0" r="762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</w:tbl>
    <w:p w14:paraId="476ACFC1" w14:textId="77777777" w:rsidR="0043117B" w:rsidRDefault="00000000" w:rsidP="000C45FF">
      <w:pPr>
        <w:tabs>
          <w:tab w:val="left" w:pos="990"/>
        </w:tabs>
      </w:pPr>
    </w:p>
    <w:sectPr w:rsidR="0043117B" w:rsidSect="000C45FF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0F169" w14:textId="77777777" w:rsidR="009A46B2" w:rsidRDefault="009A46B2" w:rsidP="000C45FF">
      <w:r>
        <w:separator/>
      </w:r>
    </w:p>
  </w:endnote>
  <w:endnote w:type="continuationSeparator" w:id="0">
    <w:p w14:paraId="74296775" w14:textId="77777777" w:rsidR="009A46B2" w:rsidRDefault="009A46B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95400" w14:textId="77777777" w:rsidR="009A46B2" w:rsidRDefault="009A46B2" w:rsidP="000C45FF">
      <w:r>
        <w:separator/>
      </w:r>
    </w:p>
  </w:footnote>
  <w:footnote w:type="continuationSeparator" w:id="0">
    <w:p w14:paraId="01ECFA44" w14:textId="77777777" w:rsidR="009A46B2" w:rsidRDefault="009A46B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010E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EC4591C" wp14:editId="4D9B801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D72"/>
    <w:rsid w:val="00036450"/>
    <w:rsid w:val="00081B83"/>
    <w:rsid w:val="00086067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0ADB"/>
    <w:rsid w:val="00256CF7"/>
    <w:rsid w:val="00281FD5"/>
    <w:rsid w:val="00296F4A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67D72"/>
    <w:rsid w:val="004813B3"/>
    <w:rsid w:val="00496591"/>
    <w:rsid w:val="004C63E4"/>
    <w:rsid w:val="004D3011"/>
    <w:rsid w:val="005262AC"/>
    <w:rsid w:val="00550A9B"/>
    <w:rsid w:val="005E39D5"/>
    <w:rsid w:val="00600670"/>
    <w:rsid w:val="006125D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814513"/>
    <w:rsid w:val="00822EEC"/>
    <w:rsid w:val="00872C56"/>
    <w:rsid w:val="00873B1A"/>
    <w:rsid w:val="009260CD"/>
    <w:rsid w:val="00940A66"/>
    <w:rsid w:val="00952C25"/>
    <w:rsid w:val="009A46B2"/>
    <w:rsid w:val="00A2118D"/>
    <w:rsid w:val="00A86472"/>
    <w:rsid w:val="00AD0A50"/>
    <w:rsid w:val="00AD76E2"/>
    <w:rsid w:val="00B20152"/>
    <w:rsid w:val="00B359E4"/>
    <w:rsid w:val="00B57D98"/>
    <w:rsid w:val="00B70850"/>
    <w:rsid w:val="00B803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B579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glossaryDocument" Target="glossary/document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US%7b86DDCED9-FE1E-405A-9E13-5BB204B42352%7d\%7b31E2819E-25BE-4596-BD5C-EA9828CD60A2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62961779878935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Pt>
            <c:idx val="3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outerShdw blurRad="50800" dist="50800" dir="5400000" sx="106000" sy="106000" algn="ctr" rotWithShape="0">
                  <a:srgbClr val="000000">
                    <a:alpha val="0"/>
                  </a:srgbClr>
                </a:outerShdw>
                <a:softEdge rad="0"/>
              </a:effectLst>
            </c:spPr>
            <c:extLst>
              <c:ext xmlns:c16="http://schemas.microsoft.com/office/drawing/2014/chart" uri="{C3380CC4-5D6E-409C-BE32-E72D297353CC}">
                <c16:uniqueId val="{00000000-258E-4B59-98E7-8D384CE03DF8}"/>
              </c:ext>
            </c:extLst>
          </c:dPt>
          <c:cat>
            <c:strRef>
              <c:f>Sheet1!$A$2:$A$6</c:f>
              <c:strCache>
                <c:ptCount val="5"/>
                <c:pt idx="0">
                  <c:v>MySql</c:v>
                </c:pt>
                <c:pt idx="1">
                  <c:v>PHP/Laravel</c:v>
                </c:pt>
                <c:pt idx="2">
                  <c:v>JS/jQuery</c:v>
                </c:pt>
                <c:pt idx="3">
                  <c:v>Bootstrap</c:v>
                </c:pt>
                <c:pt idx="4">
                  <c:v>English skill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0.9</c:v>
                </c:pt>
                <c:pt idx="1">
                  <c:v>0.82</c:v>
                </c:pt>
                <c:pt idx="2">
                  <c:v>0.78</c:v>
                </c:pt>
                <c:pt idx="3">
                  <c:v>0.8</c:v>
                </c:pt>
                <c:pt idx="4">
                  <c:v>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5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numFmt formatCode="0.00%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305A12697F43A8900C1914FA8092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F7CFEC-F94C-48FF-ABE5-0472E3DE6B87}"/>
      </w:docPartPr>
      <w:docPartBody>
        <w:p w:rsidR="00000000" w:rsidRDefault="00000000">
          <w:pPr>
            <w:pStyle w:val="5D305A12697F43A8900C1914FA809218"/>
          </w:pPr>
          <w:r w:rsidRPr="00D5459D">
            <w:t>Profile</w:t>
          </w:r>
        </w:p>
      </w:docPartBody>
    </w:docPart>
    <w:docPart>
      <w:docPartPr>
        <w:name w:val="A4B8E17C94E548E7B4390B18EE234A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E5D35-0DB9-4C20-915B-55A68364FDDE}"/>
      </w:docPartPr>
      <w:docPartBody>
        <w:p w:rsidR="00000000" w:rsidRDefault="00000000">
          <w:pPr>
            <w:pStyle w:val="A4B8E17C94E548E7B4390B18EE234A1A"/>
          </w:pPr>
          <w:r w:rsidRPr="00CB0055">
            <w:t>Contact</w:t>
          </w:r>
        </w:p>
      </w:docPartBody>
    </w:docPart>
    <w:docPart>
      <w:docPartPr>
        <w:name w:val="5866DFD2CC8945E087002FEEB895E8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799D5-5562-450F-9988-5E6F8FE7DDB7}"/>
      </w:docPartPr>
      <w:docPartBody>
        <w:p w:rsidR="00000000" w:rsidRDefault="00000000">
          <w:pPr>
            <w:pStyle w:val="5866DFD2CC8945E087002FEEB895E81C"/>
          </w:pPr>
          <w:r w:rsidRPr="004D3011">
            <w:t>PHONE:</w:t>
          </w:r>
        </w:p>
      </w:docPartBody>
    </w:docPart>
    <w:docPart>
      <w:docPartPr>
        <w:name w:val="4F878B09D7B349758E3CF74A513302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0F0F6-9CF8-47FD-97CE-01BEF73EC675}"/>
      </w:docPartPr>
      <w:docPartBody>
        <w:p w:rsidR="00000000" w:rsidRDefault="00000000">
          <w:pPr>
            <w:pStyle w:val="4F878B09D7B349758E3CF74A513302A6"/>
          </w:pPr>
          <w:r w:rsidRPr="004D3011">
            <w:t>WEBSITE:</w:t>
          </w:r>
        </w:p>
      </w:docPartBody>
    </w:docPart>
    <w:docPart>
      <w:docPartPr>
        <w:name w:val="39A4C7B9285240E68ECCBB84E4E7A0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F23383-6132-46AD-A811-18B328373DF2}"/>
      </w:docPartPr>
      <w:docPartBody>
        <w:p w:rsidR="00000000" w:rsidRDefault="00000000">
          <w:pPr>
            <w:pStyle w:val="39A4C7B9285240E68ECCBB84E4E7A034"/>
          </w:pPr>
          <w:r w:rsidRPr="004D3011">
            <w:t>EMAIL:</w:t>
          </w:r>
        </w:p>
      </w:docPartBody>
    </w:docPart>
    <w:docPart>
      <w:docPartPr>
        <w:name w:val="4C46308907344E8BA3C65B5803113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53A648-A2DF-4476-AF8C-2861FF87E403}"/>
      </w:docPartPr>
      <w:docPartBody>
        <w:p w:rsidR="00000000" w:rsidRDefault="00000000">
          <w:pPr>
            <w:pStyle w:val="4C46308907344E8BA3C65B5803113482"/>
          </w:pPr>
          <w:r w:rsidRPr="00CB0055">
            <w:t>Hobbies</w:t>
          </w:r>
        </w:p>
      </w:docPartBody>
    </w:docPart>
    <w:docPart>
      <w:docPartPr>
        <w:name w:val="7D584EA5A7CE45D7A91E902F7E167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7FFFF-0C08-4A66-AA5C-52B112B8DF1D}"/>
      </w:docPartPr>
      <w:docPartBody>
        <w:p w:rsidR="00000000" w:rsidRDefault="00000000">
          <w:pPr>
            <w:pStyle w:val="7D584EA5A7CE45D7A91E902F7E167A90"/>
          </w:pPr>
          <w:r w:rsidRPr="00036450">
            <w:t>EDUCATION</w:t>
          </w:r>
        </w:p>
      </w:docPartBody>
    </w:docPart>
    <w:docPart>
      <w:docPartPr>
        <w:name w:val="BB9434D74E204A929BE98BC890925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D0EF3A-17AD-4DB4-9C99-8E817691C688}"/>
      </w:docPartPr>
      <w:docPartBody>
        <w:p w:rsidR="00000000" w:rsidRDefault="00000000">
          <w:pPr>
            <w:pStyle w:val="BB9434D74E204A929BE98BC89092534A"/>
          </w:pPr>
          <w:r w:rsidRPr="00036450">
            <w:t>WORK EXPERIENCE</w:t>
          </w:r>
        </w:p>
      </w:docPartBody>
    </w:docPart>
    <w:docPart>
      <w:docPartPr>
        <w:name w:val="494A70B04A1C45ED83D4FDAA39443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5C36C-592A-4332-BAA9-0FFCD3FC4F0E}"/>
      </w:docPartPr>
      <w:docPartBody>
        <w:p w:rsidR="00000000" w:rsidRDefault="00000000">
          <w:pPr>
            <w:pStyle w:val="494A70B04A1C45ED83D4FDAA3944324C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37D"/>
    <w:rsid w:val="008B044C"/>
    <w:rsid w:val="00F4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F4237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7F7F12988F486288C2162120F0FD76">
    <w:name w:val="EC7F7F12988F486288C2162120F0FD76"/>
  </w:style>
  <w:style w:type="paragraph" w:customStyle="1" w:styleId="9D9A0F22DE4B47B981A07E2DCE2F7819">
    <w:name w:val="9D9A0F22DE4B47B981A07E2DCE2F7819"/>
  </w:style>
  <w:style w:type="paragraph" w:customStyle="1" w:styleId="5D305A12697F43A8900C1914FA809218">
    <w:name w:val="5D305A12697F43A8900C1914FA809218"/>
  </w:style>
  <w:style w:type="paragraph" w:customStyle="1" w:styleId="AED3DAF89A8C4DB797FE472940BF437E">
    <w:name w:val="AED3DAF89A8C4DB797FE472940BF437E"/>
  </w:style>
  <w:style w:type="paragraph" w:customStyle="1" w:styleId="A4B8E17C94E548E7B4390B18EE234A1A">
    <w:name w:val="A4B8E17C94E548E7B4390B18EE234A1A"/>
  </w:style>
  <w:style w:type="paragraph" w:customStyle="1" w:styleId="5866DFD2CC8945E087002FEEB895E81C">
    <w:name w:val="5866DFD2CC8945E087002FEEB895E81C"/>
  </w:style>
  <w:style w:type="paragraph" w:customStyle="1" w:styleId="72DEF34642AF4E8C8ADE49E6FBC24F96">
    <w:name w:val="72DEF34642AF4E8C8ADE49E6FBC24F96"/>
  </w:style>
  <w:style w:type="paragraph" w:customStyle="1" w:styleId="4F878B09D7B349758E3CF74A513302A6">
    <w:name w:val="4F878B09D7B349758E3CF74A513302A6"/>
  </w:style>
  <w:style w:type="paragraph" w:customStyle="1" w:styleId="D9B58CE217604EF585722856CC4D1F91">
    <w:name w:val="D9B58CE217604EF585722856CC4D1F91"/>
  </w:style>
  <w:style w:type="paragraph" w:customStyle="1" w:styleId="39A4C7B9285240E68ECCBB84E4E7A034">
    <w:name w:val="39A4C7B9285240E68ECCBB84E4E7A03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E584B5D2D1B42499F1F2C3230A9A527">
    <w:name w:val="2E584B5D2D1B42499F1F2C3230A9A527"/>
  </w:style>
  <w:style w:type="paragraph" w:customStyle="1" w:styleId="4C46308907344E8BA3C65B5803113482">
    <w:name w:val="4C46308907344E8BA3C65B5803113482"/>
  </w:style>
  <w:style w:type="paragraph" w:customStyle="1" w:styleId="7A95E747AAE447D491DF5A5FF987F3DD">
    <w:name w:val="7A95E747AAE447D491DF5A5FF987F3DD"/>
  </w:style>
  <w:style w:type="paragraph" w:customStyle="1" w:styleId="05362588E9734632AFBC3D144A001465">
    <w:name w:val="05362588E9734632AFBC3D144A001465"/>
  </w:style>
  <w:style w:type="paragraph" w:customStyle="1" w:styleId="38C01714A6DA448EAF3071659DEE1F00">
    <w:name w:val="38C01714A6DA448EAF3071659DEE1F00"/>
  </w:style>
  <w:style w:type="paragraph" w:customStyle="1" w:styleId="9ED5262B1BF0454784CC1BC39B8785E8">
    <w:name w:val="9ED5262B1BF0454784CC1BC39B8785E8"/>
  </w:style>
  <w:style w:type="paragraph" w:customStyle="1" w:styleId="7D584EA5A7CE45D7A91E902F7E167A90">
    <w:name w:val="7D584EA5A7CE45D7A91E902F7E167A90"/>
  </w:style>
  <w:style w:type="paragraph" w:customStyle="1" w:styleId="07C7729CE3E047839FEE2F158F0EED5F">
    <w:name w:val="07C7729CE3E047839FEE2F158F0EED5F"/>
  </w:style>
  <w:style w:type="paragraph" w:customStyle="1" w:styleId="B34A5CF6E0BE4206A5A0E8DF6DA1BF3F">
    <w:name w:val="B34A5CF6E0BE4206A5A0E8DF6DA1BF3F"/>
  </w:style>
  <w:style w:type="paragraph" w:customStyle="1" w:styleId="C647E4A298E747EAB67A31E4CF1915BB">
    <w:name w:val="C647E4A298E747EAB67A31E4CF1915BB"/>
  </w:style>
  <w:style w:type="paragraph" w:customStyle="1" w:styleId="3290C985FF7E47899A89DB32DF3555CE">
    <w:name w:val="3290C985FF7E47899A89DB32DF3555CE"/>
  </w:style>
  <w:style w:type="paragraph" w:customStyle="1" w:styleId="6BBE99BD890A4DFC9218FAA73C78288A">
    <w:name w:val="6BBE99BD890A4DFC9218FAA73C78288A"/>
  </w:style>
  <w:style w:type="paragraph" w:customStyle="1" w:styleId="48EDF576D2D640F7B0D37CA145B49E2E">
    <w:name w:val="48EDF576D2D640F7B0D37CA145B49E2E"/>
  </w:style>
  <w:style w:type="paragraph" w:customStyle="1" w:styleId="7F841551322C4EE8947E2921B5FD473E">
    <w:name w:val="7F841551322C4EE8947E2921B5FD473E"/>
  </w:style>
  <w:style w:type="paragraph" w:customStyle="1" w:styleId="BB9434D74E204A929BE98BC89092534A">
    <w:name w:val="BB9434D74E204A929BE98BC89092534A"/>
  </w:style>
  <w:style w:type="paragraph" w:customStyle="1" w:styleId="2BC63167CFE642DBA9D866673447F90B">
    <w:name w:val="2BC63167CFE642DBA9D866673447F90B"/>
  </w:style>
  <w:style w:type="paragraph" w:customStyle="1" w:styleId="14019DE262FB4B56BE1EE22EBDAA24B3">
    <w:name w:val="14019DE262FB4B56BE1EE22EBDAA24B3"/>
  </w:style>
  <w:style w:type="paragraph" w:customStyle="1" w:styleId="1226DBF30BCA4324842D03D35D1B185F">
    <w:name w:val="1226DBF30BCA4324842D03D35D1B185F"/>
  </w:style>
  <w:style w:type="paragraph" w:customStyle="1" w:styleId="23CBD8202FB24DB2AD99817894D97C45">
    <w:name w:val="23CBD8202FB24DB2AD99817894D97C45"/>
  </w:style>
  <w:style w:type="paragraph" w:customStyle="1" w:styleId="631C3CBEA65D45FB85248F4F0376DCC4">
    <w:name w:val="631C3CBEA65D45FB85248F4F0376DCC4"/>
  </w:style>
  <w:style w:type="paragraph" w:customStyle="1" w:styleId="68B241A0F0944D66810CB38FCC88C33C">
    <w:name w:val="68B241A0F0944D66810CB38FCC88C33C"/>
  </w:style>
  <w:style w:type="paragraph" w:customStyle="1" w:styleId="49DA158D2FE84C37992E6DF242DB78FC">
    <w:name w:val="49DA158D2FE84C37992E6DF242DB78FC"/>
  </w:style>
  <w:style w:type="paragraph" w:customStyle="1" w:styleId="CC25F86BF36544A784B9AAD298D9665F">
    <w:name w:val="CC25F86BF36544A784B9AAD298D9665F"/>
  </w:style>
  <w:style w:type="paragraph" w:customStyle="1" w:styleId="9B42DF8B61E6458E8739F2EFCD8302A8">
    <w:name w:val="9B42DF8B61E6458E8739F2EFCD8302A8"/>
  </w:style>
  <w:style w:type="paragraph" w:customStyle="1" w:styleId="67B82E64FB844A71B48E1D6FBB11F2D2">
    <w:name w:val="67B82E64FB844A71B48E1D6FBB11F2D2"/>
  </w:style>
  <w:style w:type="paragraph" w:customStyle="1" w:styleId="DABF2D868B7D468CA1107208139BE7F4">
    <w:name w:val="DABF2D868B7D468CA1107208139BE7F4"/>
  </w:style>
  <w:style w:type="paragraph" w:customStyle="1" w:styleId="9B85D022E9B24599A04019AEE7BC105F">
    <w:name w:val="9B85D022E9B24599A04019AEE7BC105F"/>
  </w:style>
  <w:style w:type="paragraph" w:customStyle="1" w:styleId="49BDA9A1130B4CE3B494D6E09CABD1A5">
    <w:name w:val="49BDA9A1130B4CE3B494D6E09CABD1A5"/>
  </w:style>
  <w:style w:type="paragraph" w:customStyle="1" w:styleId="4181B5BAE567479B8E898F1AC912EE19">
    <w:name w:val="4181B5BAE567479B8E898F1AC912EE19"/>
  </w:style>
  <w:style w:type="paragraph" w:customStyle="1" w:styleId="FE02CC75FF9545D0BFB6569F738444ED">
    <w:name w:val="FE02CC75FF9545D0BFB6569F738444ED"/>
  </w:style>
  <w:style w:type="character" w:customStyle="1" w:styleId="Heading2Char">
    <w:name w:val="Heading 2 Char"/>
    <w:basedOn w:val="DefaultParagraphFont"/>
    <w:link w:val="Heading2"/>
    <w:uiPriority w:val="9"/>
    <w:rsid w:val="00F4237D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494A70B04A1C45ED83D4FDAA3944324C">
    <w:name w:val="494A70B04A1C45ED83D4FDAA3944324C"/>
  </w:style>
  <w:style w:type="paragraph" w:customStyle="1" w:styleId="6CFAC19B8B6C4DA9872D88D8AC26E2CD">
    <w:name w:val="6CFAC19B8B6C4DA9872D88D8AC26E2CD"/>
    <w:rsid w:val="00F4237D"/>
  </w:style>
  <w:style w:type="paragraph" w:customStyle="1" w:styleId="0395DEDA794F4749960F1A9AA5549EEB">
    <w:name w:val="0395DEDA794F4749960F1A9AA5549EEB"/>
    <w:rsid w:val="00F4237D"/>
  </w:style>
  <w:style w:type="paragraph" w:customStyle="1" w:styleId="74B033B32548488CA14939EE5E57548B">
    <w:name w:val="74B033B32548488CA14939EE5E57548B"/>
    <w:rsid w:val="00F4237D"/>
  </w:style>
  <w:style w:type="paragraph" w:customStyle="1" w:styleId="0458F41958DC4ACB83CE3FAE3C238011">
    <w:name w:val="0458F41958DC4ACB83CE3FAE3C238011"/>
    <w:rsid w:val="00F4237D"/>
  </w:style>
  <w:style w:type="paragraph" w:customStyle="1" w:styleId="31A0ED944B8D49CA9BFA0F2BBCAD74CA">
    <w:name w:val="31A0ED944B8D49CA9BFA0F2BBCAD74CA"/>
    <w:rsid w:val="00F4237D"/>
  </w:style>
  <w:style w:type="paragraph" w:customStyle="1" w:styleId="01FB1212B1FC4B39999701827AD88DB7">
    <w:name w:val="01FB1212B1FC4B39999701827AD88DB7"/>
    <w:rsid w:val="00F4237D"/>
  </w:style>
  <w:style w:type="paragraph" w:customStyle="1" w:styleId="87D588ABBEB6406FBCD0631584E93AD3">
    <w:name w:val="87D588ABBEB6406FBCD0631584E93AD3"/>
    <w:rsid w:val="00F4237D"/>
  </w:style>
  <w:style w:type="paragraph" w:customStyle="1" w:styleId="CD698361D74942D8A986D45151A20510">
    <w:name w:val="CD698361D74942D8A986D45151A20510"/>
    <w:rsid w:val="00F4237D"/>
  </w:style>
  <w:style w:type="paragraph" w:customStyle="1" w:styleId="08F4EA48A21A47B391CE1EEC2BD922C2">
    <w:name w:val="08F4EA48A21A47B391CE1EEC2BD922C2"/>
    <w:rsid w:val="00F423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{31E2819E-25BE-4596-BD5C-EA9828CD60A2}tf00546271_win32</Template>
  <TotalTime>0</TotalTime>
  <Pages>1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2022-10-22T03:28:00Z</dcterms:created>
  <dcterms:modified xsi:type="dcterms:W3CDTF">2022-10-22T03:28:00Z</dcterms:modified>
</cp:coreProperties>
</file>